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Software testing</w:t>
      </w:r>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r w:rsidR="00753A53" w:rsidRPr="00067268">
        <w:rPr>
          <w:rFonts w:ascii="Verdana" w:hAnsi="Verdana" w:cs="Arial"/>
          <w:sz w:val="32"/>
          <w:szCs w:val="32"/>
          <w:lang w:val="nl-BE"/>
        </w:rPr>
        <w:t>Serneels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r w:rsidRPr="00067268">
        <w:rPr>
          <w:rFonts w:ascii="Verdana" w:hAnsi="Verdana"/>
          <w:b/>
        </w:rPr>
        <w:t>Odisee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4E1539"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r w:rsidRPr="00067268">
            <w:rPr>
              <w:rFonts w:ascii="Verdana" w:hAnsi="Verdana"/>
            </w:rPr>
            <w:t>Inhoudsopgave</w:t>
          </w:r>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4E1539">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4E1539">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4E1539">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4E1539">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&amp; Github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4E1539"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4E1539"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r w:rsidRPr="00067268">
        <w:rPr>
          <w:rFonts w:ascii="Verdana" w:hAnsi="Verdana"/>
          <w:lang w:val="en-US"/>
        </w:rPr>
        <w:t>Github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r w:rsidRPr="00067268">
        <w:rPr>
          <w:rFonts w:ascii="Verdana" w:hAnsi="Verdana"/>
        </w:rPr>
        <w:t>Repository waar het software testing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Extra bronnen</w:t>
      </w:r>
      <w:bookmarkEnd w:id="4"/>
    </w:p>
    <w:p w14:paraId="0C6E17FA" w14:textId="1C5B86C2" w:rsidR="009B4262" w:rsidRPr="00067268" w:rsidRDefault="004E1539"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524A68A9" w:rsidR="00953902" w:rsidRPr="00105D21" w:rsidRDefault="004E1539" w:rsidP="009B4262">
      <w:pPr>
        <w:pStyle w:val="ListParagraph"/>
        <w:numPr>
          <w:ilvl w:val="0"/>
          <w:numId w:val="4"/>
        </w:numPr>
        <w:rPr>
          <w:rStyle w:val="Hyperlink"/>
          <w:rFonts w:ascii="Verdana" w:hAnsi="Verdana"/>
          <w:color w:val="auto"/>
          <w:u w:val="none"/>
          <w:lang w:val="en-US"/>
        </w:rPr>
      </w:pPr>
      <w:hyperlink r:id="rId15" w:history="1">
        <w:r w:rsidR="00953902" w:rsidRPr="00067268">
          <w:rPr>
            <w:rStyle w:val="Hyperlink"/>
            <w:rFonts w:ascii="Verdana" w:hAnsi="Verdana"/>
            <w:lang w:val="en-US"/>
          </w:rPr>
          <w:t>specflow getting stated</w:t>
        </w:r>
      </w:hyperlink>
    </w:p>
    <w:p w14:paraId="0B9DF397" w14:textId="343F6F6C" w:rsidR="00105D21" w:rsidRPr="00105D21" w:rsidRDefault="004E1539" w:rsidP="00105D21">
      <w:pPr>
        <w:pStyle w:val="ListParagraph"/>
        <w:numPr>
          <w:ilvl w:val="0"/>
          <w:numId w:val="4"/>
        </w:numPr>
        <w:rPr>
          <w:rFonts w:ascii="Verdana" w:hAnsi="Verdana"/>
        </w:rPr>
      </w:pPr>
      <w:hyperlink r:id="rId16" w:history="1">
        <w:r w:rsidR="00105D21" w:rsidRPr="00105D21">
          <w:rPr>
            <w:rStyle w:val="Hyperlink"/>
            <w:rFonts w:ascii="Verdana" w:hAnsi="Verdana"/>
          </w:rPr>
          <w:t>Testing EF.InMemory Db</w:t>
        </w:r>
      </w:hyperlink>
      <w:r w:rsidR="00105D21" w:rsidRPr="00105D21">
        <w:rPr>
          <w:rFonts w:ascii="Verdana" w:hAnsi="Verdana"/>
        </w:rPr>
        <w:t xml:space="preserve"> .</w:t>
      </w:r>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r w:rsidRPr="00067268">
        <w:rPr>
          <w:rFonts w:ascii="Verdana" w:hAnsi="Verdana"/>
          <w:lang w:val="en-US"/>
        </w:rPr>
        <w:t>Logboek</w:t>
      </w:r>
      <w:bookmarkEnd w:id="5"/>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fldSimple w:instr=" SEQ Figuur \* ARABIC ">
                              <w:r w:rsidR="009B02D4">
                                <w:rPr>
                                  <w:noProof/>
                                </w:rPr>
                                <w:t>1</w:t>
                              </w:r>
                            </w:fldSimple>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fldSimple w:instr=" SEQ Figuur \* ARABIC ">
                        <w:r w:rsidR="009B02D4">
                          <w:rPr>
                            <w:noProof/>
                          </w:rPr>
                          <w:t>1</w:t>
                        </w:r>
                      </w:fldSimple>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fldSimple w:instr=" SEQ Figuur \* ARABIC ">
                              <w:r w:rsidR="009B02D4">
                                <w:rPr>
                                  <w:noProof/>
                                </w:rPr>
                                <w:t>2</w:t>
                              </w:r>
                            </w:fldSimple>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fldSimple w:instr=" SEQ Figuur \* ARABIC ">
                        <w:r w:rsidR="009B02D4">
                          <w:rPr>
                            <w:noProof/>
                          </w:rPr>
                          <w:t>2</w:t>
                        </w:r>
                      </w:fldSimple>
                      <w:r>
                        <w:t xml:space="preserve"> </w:t>
                      </w:r>
                      <w:r w:rsidRPr="00BF4863">
                        <w:t>Part 1 – Completion</w:t>
                      </w:r>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laaste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refactoren van mijn logboek. Deze stond initieel in een .md file op Github.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‘Testing in spring with acceptance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stuk ook verder afgewerkt waar we E2E test met een webdriver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r w:rsidRPr="00067268">
        <w:rPr>
          <w:rFonts w:ascii="Verdana" w:hAnsi="Verdana"/>
          <w:lang w:val="en-US"/>
        </w:rPr>
        <w:t xml:space="preserve">Figuur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r w:rsidRPr="00067268">
        <w:rPr>
          <w:rFonts w:ascii="Verdana" w:hAnsi="Verdana"/>
          <w:lang w:val="en-US"/>
        </w:rPr>
        <w:t xml:space="preserve">Figuur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results</w:t>
      </w:r>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r w:rsidRPr="00067268">
        <w:rPr>
          <w:rFonts w:ascii="Verdana" w:hAnsi="Verdana"/>
          <w:lang w:val="en-US"/>
        </w:rPr>
        <w:t xml:space="preserve">Figuur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All chapters finished</w:t>
      </w:r>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Later op de dag heb ik de test omgeving in C# met xUnit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Heb ik de meeste assert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Assert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Assert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JUnit testing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xUnit of nUnit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testting Part 1 done</w:t>
      </w:r>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github.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xUnit</w:t>
      </w:r>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gew</w:t>
      </w:r>
      <w:r w:rsidR="001C0259" w:rsidRPr="00067268">
        <w:rPr>
          <w:rFonts w:ascii="Verdana" w:hAnsi="Verdana"/>
        </w:rPr>
        <w:t>ij</w:t>
      </w:r>
      <w:r w:rsidRPr="00067268">
        <w:rPr>
          <w:rFonts w:ascii="Verdana" w:hAnsi="Verdana"/>
        </w:rPr>
        <w:t>s.</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Aangezien er in de .NET xUnit testing cursus niets te vinden was over Cucumber heb ik via de site van specflow me dit aangeleerd. Deze link is te vinden aan bovenaan het document.</w:t>
      </w:r>
      <w:r w:rsidR="00CA55AD" w:rsidRPr="00067268">
        <w:rPr>
          <w:rFonts w:ascii="Verdana" w:hAnsi="Verdana"/>
        </w:rPr>
        <w:t xml:space="preserve"> Hierbij heb ik geleerd. Features, Scenarios aan stepdefenities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doc</w:t>
      </w:r>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doc</w:t>
      </w:r>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testing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noProof/>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fldSimple w:instr=" SEQ Figuur \* ARABIC ">
        <w:r>
          <w:rPr>
            <w:noProof/>
          </w:rPr>
          <w:t>17</w:t>
        </w:r>
      </w:fldSimple>
      <w:r>
        <w:t xml:space="preserve"> Gelukte integratie testen op api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5B6CA160" w:rsidR="00844141" w:rsidRPr="00067268" w:rsidRDefault="00844141" w:rsidP="00844141">
      <w:pPr>
        <w:pStyle w:val="IntenseQuote"/>
        <w:ind w:left="0"/>
        <w:rPr>
          <w:rFonts w:ascii="Verdana" w:hAnsi="Verdana"/>
        </w:rPr>
      </w:pPr>
      <w:r w:rsidRPr="00067268">
        <w:rPr>
          <w:rFonts w:ascii="Verdana" w:hAnsi="Verdana"/>
        </w:rPr>
        <w:t xml:space="preserve"> </w:t>
      </w:r>
      <w:r w:rsidR="00906B71">
        <w:rPr>
          <w:rFonts w:ascii="Verdana" w:hAnsi="Verdana"/>
        </w:rPr>
        <w:t>2</w:t>
      </w:r>
      <w:r w:rsidR="001332B5">
        <w:rPr>
          <w:rFonts w:ascii="Verdana" w:hAnsi="Verdana"/>
        </w:rPr>
        <w:t xml:space="preserve"> </w:t>
      </w:r>
      <w:r w:rsidRPr="00067268">
        <w:rPr>
          <w:rFonts w:ascii="Verdana" w:hAnsi="Verdana"/>
        </w:rPr>
        <w:t>Uur</w:t>
      </w:r>
    </w:p>
    <w:p w14:paraId="6D10AC76" w14:textId="77777777" w:rsidR="00844141" w:rsidRPr="00067268" w:rsidRDefault="00844141" w:rsidP="00D741D4">
      <w:pPr>
        <w:rPr>
          <w:rFonts w:ascii="Verdana" w:hAnsi="Verdana"/>
        </w:rPr>
      </w:pPr>
    </w:p>
    <w:p w14:paraId="7589BDF7" w14:textId="6C02639D" w:rsidR="00105D21" w:rsidRDefault="00777A36" w:rsidP="00C470FD">
      <w:pPr>
        <w:rPr>
          <w:rFonts w:ascii="Verdana" w:hAnsi="Verdana"/>
        </w:rPr>
      </w:pPr>
      <w:r>
        <w:rPr>
          <w:rFonts w:ascii="Verdana" w:hAnsi="Verdana"/>
          <w:b/>
          <w:bCs/>
        </w:rPr>
        <w:t xml:space="preserve">Donderdag 25 november 2021: </w:t>
      </w:r>
      <w:r w:rsidR="00906B71" w:rsidRPr="00906B71">
        <w:rPr>
          <w:rFonts w:ascii="Verdana" w:hAnsi="Verdana"/>
        </w:rPr>
        <w:t xml:space="preserve">Heb ik </w:t>
      </w:r>
      <w:r w:rsidR="00906B71">
        <w:rPr>
          <w:rFonts w:ascii="Verdana" w:hAnsi="Verdana"/>
        </w:rPr>
        <w:t>mijn test omgeving klaar gezet om te gaan testen op een database. Hiervoor heb ik een databasecontext opgezet en dus een database aangemaakt. Verder heb ik deze database nog geseed met een aan</w:t>
      </w:r>
      <w:r w:rsidR="00476EE2">
        <w:rPr>
          <w:rFonts w:ascii="Verdana" w:hAnsi="Verdana"/>
        </w:rPr>
        <w:t>tal</w:t>
      </w:r>
      <w:r w:rsidR="00906B71">
        <w:rPr>
          <w:rFonts w:ascii="Verdana" w:hAnsi="Verdana"/>
        </w:rPr>
        <w:t xml:space="preserve"> gegevens. Om in het topic calculator te blijven zijn deze gegevens resultaten van afgewerkte mathematische operaties(berekeningen).</w:t>
      </w:r>
      <w:r w:rsidR="00105D21">
        <w:rPr>
          <w:rFonts w:ascii="Verdana" w:hAnsi="Verdana"/>
        </w:rPr>
        <w:t xml:space="preserve"> Hiervoor heb ik een klasse gemaakt die u hieronder zal terug vinden om deze op een database te kunnen zetten.</w:t>
      </w:r>
      <w:r w:rsidR="00906B71">
        <w:rPr>
          <w:rFonts w:ascii="Verdana" w:hAnsi="Verdana"/>
        </w:rPr>
        <w:t xml:space="preserve"> Volgende sessie kan ik effectief gaan testen. </w:t>
      </w:r>
    </w:p>
    <w:bookmarkStart w:id="16" w:name="_MON_1699693609"/>
    <w:bookmarkEnd w:id="16"/>
    <w:p w14:paraId="32B46B95" w14:textId="11F56927" w:rsidR="00105D21" w:rsidRDefault="00105D21" w:rsidP="00C470FD">
      <w:pPr>
        <w:rPr>
          <w:rFonts w:ascii="Verdana" w:hAnsi="Verdana"/>
        </w:rPr>
      </w:pPr>
      <w:r>
        <w:rPr>
          <w:rFonts w:ascii="Verdana" w:hAnsi="Verdana"/>
        </w:rPr>
        <w:object w:dxaOrig="9072" w:dyaOrig="4373" w14:anchorId="4EE7D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18.45pt" o:ole="">
            <v:imagedata r:id="rId38" o:title=""/>
          </v:shape>
          <o:OLEObject Type="Embed" ProgID="Word.OpenDocumentText.12" ShapeID="_x0000_i1025" DrawAspect="Content" ObjectID="_1700297095" r:id="rId39"/>
        </w:object>
      </w:r>
    </w:p>
    <w:p w14:paraId="6B61165F" w14:textId="1F111EF9" w:rsidR="001C0259" w:rsidRDefault="00906B71" w:rsidP="00C470FD">
      <w:pPr>
        <w:rPr>
          <w:rFonts w:ascii="Verdana" w:hAnsi="Verdana"/>
        </w:rPr>
      </w:pPr>
      <w:r>
        <w:rPr>
          <w:rFonts w:ascii="Verdana" w:hAnsi="Verdana"/>
        </w:rPr>
        <w:t>Hieraan heb ik twee uur gewerkt. Omdat databasetesting niet breed aanbod kwam in de cursus dat ik volg heb ik mij gebaseerd op een</w:t>
      </w:r>
      <w:r w:rsidR="00105D21">
        <w:rPr>
          <w:rFonts w:ascii="Verdana" w:hAnsi="Verdana"/>
        </w:rPr>
        <w:t xml:space="preserve"> </w:t>
      </w:r>
      <w:hyperlink r:id="rId40" w:history="1">
        <w:r w:rsidR="00105D21" w:rsidRPr="00105D21">
          <w:rPr>
            <w:rStyle w:val="Hyperlink"/>
            <w:rFonts w:ascii="Verdana" w:hAnsi="Verdana"/>
          </w:rPr>
          <w:t>Testing EF.InMemory Db</w:t>
        </w:r>
      </w:hyperlink>
      <w:r w:rsidR="00105D21">
        <w:rPr>
          <w:rFonts w:ascii="Verdana" w:hAnsi="Verdana"/>
        </w:rPr>
        <w:t xml:space="preserve"> </w:t>
      </w:r>
      <w:r>
        <w:rPr>
          <w:rFonts w:ascii="Verdana" w:hAnsi="Verdana"/>
        </w:rPr>
        <w:t>.</w:t>
      </w:r>
    </w:p>
    <w:p w14:paraId="29D118AF" w14:textId="64C884DE" w:rsidR="00906B71" w:rsidRDefault="00906B71" w:rsidP="00C470FD">
      <w:pPr>
        <w:rPr>
          <w:rFonts w:ascii="Verdana" w:hAnsi="Verdana"/>
        </w:rPr>
      </w:pPr>
      <w:r>
        <w:rPr>
          <w:rFonts w:ascii="Verdana" w:hAnsi="Verdana"/>
        </w:rPr>
        <w:t>EntityFrameWorkCore.InMemory</w:t>
      </w:r>
    </w:p>
    <w:p w14:paraId="60752D9C" w14:textId="511F5BDF" w:rsidR="009B3518" w:rsidRPr="00067268" w:rsidRDefault="009B3518" w:rsidP="009B3518">
      <w:pPr>
        <w:pStyle w:val="Heading2"/>
        <w:numPr>
          <w:ilvl w:val="1"/>
          <w:numId w:val="2"/>
        </w:numPr>
        <w:rPr>
          <w:rFonts w:ascii="Verdana" w:hAnsi="Verdana"/>
        </w:rPr>
      </w:pPr>
      <w:r w:rsidRPr="00067268">
        <w:rPr>
          <w:rFonts w:ascii="Verdana" w:hAnsi="Verdana"/>
        </w:rPr>
        <w:t>Week 1</w:t>
      </w:r>
      <w:r>
        <w:rPr>
          <w:rFonts w:ascii="Verdana" w:hAnsi="Verdana"/>
        </w:rPr>
        <w:t>1</w:t>
      </w:r>
      <w:r w:rsidRPr="00067268">
        <w:rPr>
          <w:rFonts w:ascii="Verdana" w:hAnsi="Verdana"/>
        </w:rPr>
        <w:t xml:space="preserve"> (2</w:t>
      </w:r>
      <w:r>
        <w:rPr>
          <w:rFonts w:ascii="Verdana" w:hAnsi="Verdana"/>
        </w:rPr>
        <w:t>9</w:t>
      </w:r>
      <w:r w:rsidRPr="00067268">
        <w:rPr>
          <w:rFonts w:ascii="Verdana" w:hAnsi="Verdana"/>
        </w:rPr>
        <w:t xml:space="preserve">/11 – </w:t>
      </w:r>
      <w:r>
        <w:rPr>
          <w:rFonts w:ascii="Verdana" w:hAnsi="Verdana"/>
        </w:rPr>
        <w:t>5</w:t>
      </w:r>
      <w:r w:rsidRPr="00067268">
        <w:rPr>
          <w:rFonts w:ascii="Verdana" w:hAnsi="Verdana"/>
        </w:rPr>
        <w:t>/1</w:t>
      </w:r>
      <w:r>
        <w:rPr>
          <w:rFonts w:ascii="Verdana" w:hAnsi="Verdana"/>
        </w:rPr>
        <w:t>2</w:t>
      </w:r>
      <w:r w:rsidRPr="00067268">
        <w:rPr>
          <w:rFonts w:ascii="Verdana" w:hAnsi="Verdana"/>
        </w:rPr>
        <w:t>)</w:t>
      </w:r>
    </w:p>
    <w:p w14:paraId="7B9E3540" w14:textId="17F28C13" w:rsidR="009B3518" w:rsidRPr="009B3518" w:rsidRDefault="009B3518" w:rsidP="009B3518">
      <w:pPr>
        <w:pStyle w:val="IntenseQuote"/>
        <w:ind w:left="0"/>
        <w:rPr>
          <w:rFonts w:ascii="Verdana" w:hAnsi="Verdana"/>
        </w:rPr>
      </w:pPr>
      <w:r w:rsidRPr="00067268">
        <w:rPr>
          <w:rFonts w:ascii="Verdana" w:hAnsi="Verdana"/>
        </w:rPr>
        <w:t xml:space="preserve"> </w:t>
      </w:r>
      <w:r>
        <w:rPr>
          <w:rFonts w:ascii="Verdana" w:hAnsi="Verdana"/>
        </w:rPr>
        <w:t xml:space="preserve">2,5 </w:t>
      </w:r>
      <w:r w:rsidRPr="00067268">
        <w:rPr>
          <w:rFonts w:ascii="Verdana" w:hAnsi="Verdana"/>
        </w:rPr>
        <w:t>Uur</w:t>
      </w:r>
    </w:p>
    <w:p w14:paraId="342AE17C" w14:textId="4EA1CB67" w:rsidR="00476EE2" w:rsidRDefault="00476EE2" w:rsidP="00EA59A1">
      <w:pPr>
        <w:rPr>
          <w:rFonts w:ascii="Verdana" w:hAnsi="Verdana"/>
        </w:rPr>
      </w:pPr>
      <w:r>
        <w:rPr>
          <w:rFonts w:ascii="Verdana" w:hAnsi="Verdana"/>
          <w:b/>
          <w:bCs/>
        </w:rPr>
        <w:t xml:space="preserve">Maandag 29 november 2021: </w:t>
      </w:r>
      <w:r w:rsidR="005556C7">
        <w:rPr>
          <w:rFonts w:ascii="Verdana" w:hAnsi="Verdana"/>
        </w:rPr>
        <w:t>Heb ik de effectieve testen geschreven naar de database(in memory) toe. Ik maak gebruik van een base class om de configuraties voor de testen te schrijven zodat dit in meerde test klassen kan gebruikt worden. Hieronder de configuratie klasse:</w:t>
      </w:r>
    </w:p>
    <w:bookmarkStart w:id="17" w:name="_MON_1699692952"/>
    <w:bookmarkEnd w:id="17"/>
    <w:p w14:paraId="25BB0B23" w14:textId="3004FAD9" w:rsidR="005556C7" w:rsidRDefault="005556C7" w:rsidP="00EA59A1">
      <w:pPr>
        <w:rPr>
          <w:rFonts w:ascii="Verdana" w:hAnsi="Verdana"/>
        </w:rPr>
      </w:pPr>
      <w:r>
        <w:rPr>
          <w:rFonts w:ascii="Verdana" w:hAnsi="Verdana"/>
        </w:rPr>
        <w:object w:dxaOrig="9072" w:dyaOrig="8126" w14:anchorId="7398E356">
          <v:shape id="_x0000_i1026" type="#_x0000_t75" style="width:453.6pt;height:406.3pt" o:ole="">
            <v:imagedata r:id="rId41" o:title=""/>
          </v:shape>
          <o:OLEObject Type="Embed" ProgID="Word.OpenDocumentText.12" ShapeID="_x0000_i1026" DrawAspect="Content" ObjectID="_1700297096" r:id="rId42"/>
        </w:object>
      </w:r>
    </w:p>
    <w:p w14:paraId="4A1814CC" w14:textId="0040C51B" w:rsidR="005556C7" w:rsidRDefault="005556C7" w:rsidP="005556C7">
      <w:pPr>
        <w:tabs>
          <w:tab w:val="left" w:pos="1836"/>
        </w:tabs>
        <w:rPr>
          <w:rFonts w:ascii="Verdana" w:hAnsi="Verdana"/>
        </w:rPr>
      </w:pPr>
      <w:r>
        <w:rPr>
          <w:rFonts w:ascii="Verdana" w:hAnsi="Verdana"/>
        </w:rPr>
        <w:t>Ik gebruik EF.InMemory database. Dit zorgt ervoor dt ik niet gebruik hoe te maken van een echte database. Dit zou veel onodig werk vragen aangezien het maar om te testen is. Als je het met een echte database zou doen moet je eerst alle dependencies naar EF verwijderen. Vervolgens abstracties gaan implementeren. Ten slotte test doubles schrijven vooraleer je unit tests kunt gaan schrijven. Daarom de InMemory Db gebruikt.</w:t>
      </w:r>
    </w:p>
    <w:p w14:paraId="4FD6565A" w14:textId="1E3A98FB" w:rsidR="005556C7" w:rsidRDefault="005556C7" w:rsidP="005556C7">
      <w:pPr>
        <w:tabs>
          <w:tab w:val="left" w:pos="1836"/>
        </w:tabs>
        <w:rPr>
          <w:rFonts w:ascii="Verdana" w:hAnsi="Verdana"/>
        </w:rPr>
      </w:pPr>
      <w:r>
        <w:rPr>
          <w:rFonts w:ascii="Verdana" w:hAnsi="Verdana"/>
        </w:rPr>
        <w:t>Hieronder kan je zien welke test ik heb laten werken.</w:t>
      </w:r>
      <w:r w:rsidR="00105D21">
        <w:rPr>
          <w:rFonts w:ascii="Verdana" w:hAnsi="Verdana"/>
        </w:rPr>
        <w:t xml:space="preserve"> Ik test of ik alle records terug krijg, of ik een result met een uitkomst van 10 kan vinden. Of ik naar een specifieke operatie kan zoeken en terug krijgen.</w:t>
      </w:r>
    </w:p>
    <w:p w14:paraId="2298047E" w14:textId="2C06D9D1" w:rsidR="005556C7" w:rsidRDefault="005556C7" w:rsidP="005556C7">
      <w:pPr>
        <w:tabs>
          <w:tab w:val="left" w:pos="1836"/>
        </w:tabs>
        <w:rPr>
          <w:rFonts w:ascii="Verdana" w:hAnsi="Verdana"/>
        </w:rPr>
      </w:pPr>
      <w:r w:rsidRPr="005556C7">
        <w:rPr>
          <w:rFonts w:ascii="Verdana" w:hAnsi="Verdana"/>
          <w:noProof/>
        </w:rPr>
        <w:drawing>
          <wp:inline distT="0" distB="0" distL="0" distR="0" wp14:anchorId="64DB7CE2" wp14:editId="3139EAD0">
            <wp:extent cx="5760720" cy="694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4690"/>
                    </a:xfrm>
                    <a:prstGeom prst="rect">
                      <a:avLst/>
                    </a:prstGeom>
                  </pic:spPr>
                </pic:pic>
              </a:graphicData>
            </a:graphic>
          </wp:inline>
        </w:drawing>
      </w:r>
    </w:p>
    <w:p w14:paraId="1DDEEDA9" w14:textId="20170FC7" w:rsidR="005556C7" w:rsidRDefault="005556C7" w:rsidP="005556C7">
      <w:pPr>
        <w:tabs>
          <w:tab w:val="left" w:pos="1836"/>
        </w:tabs>
        <w:rPr>
          <w:rFonts w:ascii="Verdana" w:hAnsi="Verdana"/>
        </w:rPr>
      </w:pPr>
      <w:r>
        <w:rPr>
          <w:rFonts w:ascii="Verdana" w:hAnsi="Verdana"/>
        </w:rPr>
        <w:t>Ten slotte kan je hieronder de testen in code zien.</w:t>
      </w:r>
    </w:p>
    <w:bookmarkStart w:id="18" w:name="_MON_1699693336"/>
    <w:bookmarkEnd w:id="18"/>
    <w:p w14:paraId="6041091F" w14:textId="20888DD6" w:rsidR="005556C7" w:rsidRDefault="005556C7" w:rsidP="005556C7">
      <w:pPr>
        <w:tabs>
          <w:tab w:val="left" w:pos="1836"/>
        </w:tabs>
        <w:rPr>
          <w:rFonts w:ascii="Verdana" w:hAnsi="Verdana"/>
        </w:rPr>
      </w:pPr>
      <w:r>
        <w:rPr>
          <w:rFonts w:ascii="Verdana" w:hAnsi="Verdana"/>
        </w:rPr>
        <w:object w:dxaOrig="9072" w:dyaOrig="10113" w14:anchorId="6DF1883F">
          <v:shape id="_x0000_i1027" type="#_x0000_t75" style="width:453.6pt;height:505.65pt" o:ole="">
            <v:imagedata r:id="rId44" o:title=""/>
          </v:shape>
          <o:OLEObject Type="Embed" ProgID="Word.OpenDocumentText.12" ShapeID="_x0000_i1027" DrawAspect="Content" ObjectID="_1700297097" r:id="rId45"/>
        </w:object>
      </w:r>
    </w:p>
    <w:p w14:paraId="31B617D8" w14:textId="5041F573" w:rsidR="00105D21" w:rsidRDefault="00105D21" w:rsidP="005556C7">
      <w:pPr>
        <w:tabs>
          <w:tab w:val="left" w:pos="1836"/>
        </w:tabs>
        <w:rPr>
          <w:rFonts w:ascii="Verdana" w:hAnsi="Verdana"/>
        </w:rPr>
      </w:pPr>
      <w:r>
        <w:rPr>
          <w:rFonts w:ascii="Verdana" w:hAnsi="Verdana"/>
        </w:rPr>
        <w:t>Ik heb in totaal 2,5uur aan dit deel gewerkt.</w:t>
      </w:r>
    </w:p>
    <w:p w14:paraId="377C1635" w14:textId="101732CF" w:rsidR="005556C7" w:rsidRDefault="00105D21" w:rsidP="005556C7">
      <w:pPr>
        <w:tabs>
          <w:tab w:val="left" w:pos="1836"/>
        </w:tabs>
        <w:rPr>
          <w:rFonts w:ascii="Verdana" w:hAnsi="Verdana"/>
        </w:rPr>
      </w:pPr>
      <w:r>
        <w:rPr>
          <w:rFonts w:ascii="Verdana" w:hAnsi="Verdana"/>
        </w:rPr>
        <w:t>Volgende week ga ik zelf opzoek om in Java tegen een database te testen aangezien ik dat in die cursus niet ben tegen gekomen</w:t>
      </w:r>
      <w:r w:rsidR="00200A10">
        <w:rPr>
          <w:rFonts w:ascii="Verdana" w:hAnsi="Verdana"/>
        </w:rPr>
        <w:t>.</w:t>
      </w:r>
    </w:p>
    <w:p w14:paraId="6504F3E8" w14:textId="0A0DFAC7" w:rsidR="00200A10" w:rsidRDefault="00200A10" w:rsidP="005556C7">
      <w:pPr>
        <w:tabs>
          <w:tab w:val="left" w:pos="1836"/>
        </w:tabs>
        <w:rPr>
          <w:rFonts w:ascii="Verdana" w:hAnsi="Verdana"/>
        </w:rPr>
      </w:pPr>
    </w:p>
    <w:p w14:paraId="555A628F" w14:textId="0783DF9E" w:rsidR="00200A10" w:rsidRDefault="00200A10" w:rsidP="005556C7">
      <w:pPr>
        <w:tabs>
          <w:tab w:val="left" w:pos="1836"/>
        </w:tabs>
        <w:rPr>
          <w:rFonts w:ascii="Verdana" w:hAnsi="Verdana"/>
        </w:rPr>
      </w:pPr>
    </w:p>
    <w:p w14:paraId="692677CE" w14:textId="77777777" w:rsidR="00200A10" w:rsidRDefault="00200A10" w:rsidP="005556C7">
      <w:pPr>
        <w:tabs>
          <w:tab w:val="left" w:pos="1836"/>
        </w:tabs>
        <w:rPr>
          <w:rFonts w:ascii="Verdana" w:hAnsi="Verdana"/>
        </w:rPr>
      </w:pPr>
    </w:p>
    <w:p w14:paraId="301215DA" w14:textId="51A58F0D" w:rsidR="00200A10" w:rsidRPr="00067268" w:rsidRDefault="00200A10" w:rsidP="00200A10">
      <w:pPr>
        <w:pStyle w:val="Heading2"/>
        <w:numPr>
          <w:ilvl w:val="1"/>
          <w:numId w:val="2"/>
        </w:numPr>
        <w:rPr>
          <w:rFonts w:ascii="Verdana" w:hAnsi="Verdana"/>
        </w:rPr>
      </w:pPr>
      <w:r w:rsidRPr="00067268">
        <w:rPr>
          <w:rFonts w:ascii="Verdana" w:hAnsi="Verdana"/>
        </w:rPr>
        <w:lastRenderedPageBreak/>
        <w:t>Week 1</w:t>
      </w:r>
      <w:r>
        <w:rPr>
          <w:rFonts w:ascii="Verdana" w:hAnsi="Verdana"/>
        </w:rPr>
        <w:t>2</w:t>
      </w:r>
      <w:r w:rsidRPr="00067268">
        <w:rPr>
          <w:rFonts w:ascii="Verdana" w:hAnsi="Verdana"/>
        </w:rPr>
        <w:t xml:space="preserve"> (2</w:t>
      </w:r>
      <w:r>
        <w:rPr>
          <w:rFonts w:ascii="Verdana" w:hAnsi="Verdana"/>
        </w:rPr>
        <w:t>9</w:t>
      </w:r>
      <w:r w:rsidRPr="00067268">
        <w:rPr>
          <w:rFonts w:ascii="Verdana" w:hAnsi="Verdana"/>
        </w:rPr>
        <w:t xml:space="preserve">/11 – </w:t>
      </w:r>
      <w:r>
        <w:rPr>
          <w:rFonts w:ascii="Verdana" w:hAnsi="Verdana"/>
        </w:rPr>
        <w:t>5</w:t>
      </w:r>
      <w:r w:rsidRPr="00067268">
        <w:rPr>
          <w:rFonts w:ascii="Verdana" w:hAnsi="Verdana"/>
        </w:rPr>
        <w:t>/1</w:t>
      </w:r>
      <w:r>
        <w:rPr>
          <w:rFonts w:ascii="Verdana" w:hAnsi="Verdana"/>
        </w:rPr>
        <w:t>2</w:t>
      </w:r>
      <w:r w:rsidRPr="00067268">
        <w:rPr>
          <w:rFonts w:ascii="Verdana" w:hAnsi="Verdana"/>
        </w:rPr>
        <w:t>)</w:t>
      </w:r>
    </w:p>
    <w:p w14:paraId="40DD1BEB" w14:textId="514CAA79" w:rsidR="00200A10" w:rsidRPr="009B3518" w:rsidRDefault="001F5189" w:rsidP="00200A10">
      <w:pPr>
        <w:pStyle w:val="IntenseQuote"/>
        <w:ind w:left="0"/>
        <w:rPr>
          <w:rFonts w:ascii="Verdana" w:hAnsi="Verdana"/>
        </w:rPr>
      </w:pPr>
      <w:r>
        <w:rPr>
          <w:rFonts w:ascii="Verdana" w:hAnsi="Verdana"/>
        </w:rPr>
        <w:t>2</w:t>
      </w:r>
      <w:r w:rsidR="00200A10" w:rsidRPr="00067268">
        <w:rPr>
          <w:rFonts w:ascii="Verdana" w:hAnsi="Verdana"/>
        </w:rPr>
        <w:t xml:space="preserve"> Uur</w:t>
      </w:r>
    </w:p>
    <w:p w14:paraId="3499424A" w14:textId="00B5F98D" w:rsidR="00200A10" w:rsidRDefault="001F5189" w:rsidP="005556C7">
      <w:pPr>
        <w:tabs>
          <w:tab w:val="left" w:pos="1836"/>
        </w:tabs>
        <w:rPr>
          <w:rFonts w:ascii="Verdana" w:hAnsi="Verdana"/>
        </w:rPr>
      </w:pPr>
      <w:r>
        <w:rPr>
          <w:rFonts w:ascii="Verdana" w:hAnsi="Verdana"/>
          <w:b/>
          <w:bCs/>
        </w:rPr>
        <w:t xml:space="preserve">Maandag 6 december 2021: </w:t>
      </w:r>
      <w:r w:rsidR="00200A10">
        <w:rPr>
          <w:rFonts w:ascii="Verdana" w:hAnsi="Verdana"/>
        </w:rPr>
        <w:t>Zoals vorige week aangehaald, bekijk ik nu hoe we database testen kunnen uitvoeren in een java project. Ik heb dit al uitgevoerd op een .NET project. Het interesseerde mij waardoor ik dit verder ga uitpluizen op een Java project.</w:t>
      </w:r>
      <w:r w:rsidR="00FF532A">
        <w:rPr>
          <w:rFonts w:ascii="Verdana" w:hAnsi="Verdana"/>
        </w:rPr>
        <w:t xml:space="preserve"> Als database gebruik ik h2. Het is een zeer simpele en makkelijk op te zetten database. </w:t>
      </w:r>
      <w:r w:rsidR="004C41BB">
        <w:rPr>
          <w:rFonts w:ascii="Verdana" w:hAnsi="Verdana"/>
        </w:rPr>
        <w:t xml:space="preserve"> Om dit te realiseren heb ik mij gebaseerd op volgende webpagina </w:t>
      </w:r>
      <w:hyperlink r:id="rId46" w:history="1">
        <w:r w:rsidR="004C41BB" w:rsidRPr="004C41BB">
          <w:rPr>
            <w:rStyle w:val="Hyperlink"/>
            <w:rFonts w:ascii="Verdana" w:hAnsi="Verdana"/>
          </w:rPr>
          <w:t>Spring Boot 2, JPA, Hibernate 5, MySQL Application Development with JUnit 5 and Mockito 2 Unit + Integration Testing</w:t>
        </w:r>
      </w:hyperlink>
      <w:r w:rsidR="004C41BB">
        <w:rPr>
          <w:rFonts w:ascii="Verdana" w:hAnsi="Verdana"/>
        </w:rPr>
        <w:t>.</w:t>
      </w:r>
    </w:p>
    <w:p w14:paraId="1CF0E70B" w14:textId="52085299" w:rsidR="00F97C3A" w:rsidRDefault="004C41BB" w:rsidP="005556C7">
      <w:pPr>
        <w:tabs>
          <w:tab w:val="left" w:pos="1836"/>
        </w:tabs>
        <w:rPr>
          <w:rFonts w:ascii="Verdana" w:hAnsi="Verdana"/>
        </w:rPr>
      </w:pPr>
      <w:r>
        <w:rPr>
          <w:rFonts w:ascii="Verdana" w:hAnsi="Verdana"/>
        </w:rPr>
        <w:t xml:space="preserve">De eerste stap van dit project was het opzetten van een project waarbij we gebruik maken van het framework Spring. </w:t>
      </w:r>
      <w:r w:rsidR="00F97C3A">
        <w:rPr>
          <w:rFonts w:ascii="Verdana" w:hAnsi="Verdana"/>
        </w:rPr>
        <w:t>Hierbij heb ik al een standaard REST controller gemaakt die ik vervolgens ga testen/bevragen via postman.</w:t>
      </w:r>
      <w:r w:rsidR="00FF532A">
        <w:rPr>
          <w:rFonts w:ascii="Verdana" w:hAnsi="Verdana"/>
        </w:rPr>
        <w:t xml:space="preserve"> </w:t>
      </w:r>
    </w:p>
    <w:p w14:paraId="683C349D" w14:textId="77FF99E2" w:rsidR="001F5189" w:rsidRDefault="001F5189" w:rsidP="005556C7">
      <w:pPr>
        <w:tabs>
          <w:tab w:val="left" w:pos="1836"/>
        </w:tabs>
        <w:rPr>
          <w:rFonts w:ascii="Verdana" w:hAnsi="Verdana"/>
        </w:rPr>
      </w:pPr>
      <w:r>
        <w:rPr>
          <w:rFonts w:ascii="Verdana" w:hAnsi="Verdana"/>
        </w:rPr>
        <w:t>Nadat alles werkte ben ik begonnen aan het schrijven van testen naar de database toe. Dit is nog niet helemaal afgeraakt en zal hier verder deze week aan werken.</w:t>
      </w:r>
      <w:r w:rsidR="00FF532A">
        <w:rPr>
          <w:rFonts w:ascii="Verdana" w:hAnsi="Verdana"/>
        </w:rPr>
        <w:t xml:space="preserve"> Hieronder vindt je wel al een eerste test. Met behulp van de Mockito klasse die data/services/controllers gaat mocken zodat alles minder lang duurt. En je hier enkel test op het gene dat je wilt en niet op alles dat je gaat gebruiken.</w:t>
      </w:r>
      <w:r w:rsidR="00913BE4">
        <w:rPr>
          <w:rFonts w:ascii="Verdana" w:hAnsi="Verdana"/>
        </w:rPr>
        <w:t xml:space="preserve"> In totaal heb ik hier 2uur aan gewerkt</w:t>
      </w:r>
    </w:p>
    <w:bookmarkStart w:id="19" w:name="_MON_1700296775"/>
    <w:bookmarkEnd w:id="19"/>
    <w:p w14:paraId="1A0C97EE" w14:textId="6C4109D4" w:rsidR="00FF532A" w:rsidRDefault="00FF532A" w:rsidP="00FF532A">
      <w:pPr>
        <w:keepNext/>
        <w:tabs>
          <w:tab w:val="left" w:pos="1836"/>
        </w:tabs>
      </w:pPr>
      <w:r>
        <w:rPr>
          <w:rFonts w:ascii="Verdana" w:hAnsi="Verdana"/>
        </w:rPr>
        <w:object w:dxaOrig="9072" w:dyaOrig="7962" w14:anchorId="51117B83">
          <v:shape id="_x0000_i1028" type="#_x0000_t75" style="width:453.6pt;height:398.1pt" o:ole="">
            <v:imagedata r:id="rId47" o:title=""/>
          </v:shape>
          <o:OLEObject Type="Embed" ProgID="Word.OpenDocumentText.12" ShapeID="_x0000_i1028" DrawAspect="Content" ObjectID="_1700297098" r:id="rId48"/>
        </w:object>
      </w:r>
    </w:p>
    <w:p w14:paraId="5F7543AD" w14:textId="0BE766F4" w:rsidR="00FF532A" w:rsidRPr="00FF532A" w:rsidRDefault="00FF532A" w:rsidP="00FF532A">
      <w:pPr>
        <w:pStyle w:val="Caption"/>
        <w:rPr>
          <w:rFonts w:ascii="Verdana" w:hAnsi="Verdana"/>
          <w:lang w:val="en-US"/>
        </w:rPr>
      </w:pPr>
      <w:r w:rsidRPr="00FF532A">
        <w:rPr>
          <w:lang w:val="en-US"/>
        </w:rPr>
        <w:t xml:space="preserve">Code Fragment </w:t>
      </w:r>
      <w:r>
        <w:fldChar w:fldCharType="begin"/>
      </w:r>
      <w:r w:rsidRPr="00FF532A">
        <w:rPr>
          <w:lang w:val="en-US"/>
        </w:rPr>
        <w:instrText xml:space="preserve"> SEQ Code_Fragment \* ARABIC </w:instrText>
      </w:r>
      <w:r>
        <w:fldChar w:fldCharType="separate"/>
      </w:r>
      <w:r w:rsidRPr="00FF532A">
        <w:rPr>
          <w:noProof/>
          <w:lang w:val="en-US"/>
        </w:rPr>
        <w:t>1</w:t>
      </w:r>
      <w:r>
        <w:fldChar w:fldCharType="end"/>
      </w:r>
      <w:r w:rsidRPr="00FF532A">
        <w:rPr>
          <w:lang w:val="en-US"/>
        </w:rPr>
        <w:t xml:space="preserve"> First test in java on database</w:t>
      </w:r>
    </w:p>
    <w:p w14:paraId="41CE253F" w14:textId="77777777" w:rsidR="00FF532A" w:rsidRDefault="00FF532A" w:rsidP="00FF532A">
      <w:pPr>
        <w:keepNext/>
        <w:tabs>
          <w:tab w:val="left" w:pos="1836"/>
        </w:tabs>
      </w:pPr>
      <w:r w:rsidRPr="00FF532A">
        <w:rPr>
          <w:rFonts w:ascii="Verdana" w:hAnsi="Verdana"/>
          <w:noProof/>
          <w:lang w:val="en-US"/>
        </w:rPr>
        <w:drawing>
          <wp:inline distT="0" distB="0" distL="0" distR="0" wp14:anchorId="5A5D73B7" wp14:editId="7083C56F">
            <wp:extent cx="2617416" cy="154093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6414" cy="1546230"/>
                    </a:xfrm>
                    <a:prstGeom prst="rect">
                      <a:avLst/>
                    </a:prstGeom>
                  </pic:spPr>
                </pic:pic>
              </a:graphicData>
            </a:graphic>
          </wp:inline>
        </w:drawing>
      </w:r>
    </w:p>
    <w:p w14:paraId="73AFAC9E" w14:textId="30BFB754" w:rsidR="00FF532A" w:rsidRPr="00FF532A" w:rsidRDefault="00FF532A" w:rsidP="00FF532A">
      <w:pPr>
        <w:pStyle w:val="Caption"/>
        <w:rPr>
          <w:rFonts w:ascii="Verdana" w:hAnsi="Verdana"/>
        </w:rPr>
      </w:pPr>
      <w:r>
        <w:t xml:space="preserve">Software Test </w:t>
      </w:r>
      <w:r w:rsidR="004E1539">
        <w:fldChar w:fldCharType="begin"/>
      </w:r>
      <w:r w:rsidR="004E1539">
        <w:instrText xml:space="preserve"> SEQ Software_Test \* ARABIC </w:instrText>
      </w:r>
      <w:r w:rsidR="004E1539">
        <w:fldChar w:fldCharType="separate"/>
      </w:r>
      <w:r>
        <w:rPr>
          <w:noProof/>
        </w:rPr>
        <w:t>1</w:t>
      </w:r>
      <w:r w:rsidR="004E1539">
        <w:rPr>
          <w:noProof/>
        </w:rPr>
        <w:fldChar w:fldCharType="end"/>
      </w:r>
      <w:r>
        <w:t xml:space="preserve"> Eerste test, deze faalt</w:t>
      </w:r>
    </w:p>
    <w:sectPr w:rsidR="00FF532A" w:rsidRPr="00FF532A"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9FECF8" w14:textId="77777777" w:rsidR="004E1539" w:rsidRDefault="004E1539" w:rsidP="00753A53">
      <w:pPr>
        <w:spacing w:after="0" w:line="240" w:lineRule="auto"/>
      </w:pPr>
      <w:r>
        <w:separator/>
      </w:r>
    </w:p>
  </w:endnote>
  <w:endnote w:type="continuationSeparator" w:id="0">
    <w:p w14:paraId="01B1DE04" w14:textId="77777777" w:rsidR="004E1539" w:rsidRDefault="004E1539"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testing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C7E3E" w14:textId="77777777" w:rsidR="004E1539" w:rsidRDefault="004E1539" w:rsidP="00753A53">
      <w:pPr>
        <w:spacing w:after="0" w:line="240" w:lineRule="auto"/>
      </w:pPr>
      <w:r>
        <w:separator/>
      </w:r>
    </w:p>
  </w:footnote>
  <w:footnote w:type="continuationSeparator" w:id="0">
    <w:p w14:paraId="4E7CB719" w14:textId="77777777" w:rsidR="004E1539" w:rsidRDefault="004E1539"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60C23"/>
    <w:multiLevelType w:val="multilevel"/>
    <w:tmpl w:val="7AE081B4"/>
    <w:lvl w:ilvl="0">
      <w:start w:val="2"/>
      <w:numFmt w:val="decimal"/>
      <w:lvlText w:val="%1"/>
      <w:lvlJc w:val="left"/>
      <w:pPr>
        <w:ind w:left="432" w:hanging="432"/>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2"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8"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8612E0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2FC7A17"/>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5"/>
  </w:num>
  <w:num w:numId="2">
    <w:abstractNumId w:val="9"/>
  </w:num>
  <w:num w:numId="3">
    <w:abstractNumId w:val="7"/>
  </w:num>
  <w:num w:numId="4">
    <w:abstractNumId w:val="12"/>
  </w:num>
  <w:num w:numId="5">
    <w:abstractNumId w:val="8"/>
  </w:num>
  <w:num w:numId="6">
    <w:abstractNumId w:val="4"/>
  </w:num>
  <w:num w:numId="7">
    <w:abstractNumId w:val="3"/>
  </w:num>
  <w:num w:numId="8">
    <w:abstractNumId w:val="0"/>
  </w:num>
  <w:num w:numId="9">
    <w:abstractNumId w:val="6"/>
  </w:num>
  <w:num w:numId="10">
    <w:abstractNumId w:val="2"/>
  </w:num>
  <w:num w:numId="11">
    <w:abstractNumId w:val="11"/>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5D21"/>
    <w:rsid w:val="00107CA1"/>
    <w:rsid w:val="001147B1"/>
    <w:rsid w:val="001332B5"/>
    <w:rsid w:val="00163A8F"/>
    <w:rsid w:val="00185025"/>
    <w:rsid w:val="001B67DD"/>
    <w:rsid w:val="001C0259"/>
    <w:rsid w:val="001C42BF"/>
    <w:rsid w:val="001D6D39"/>
    <w:rsid w:val="001E33E8"/>
    <w:rsid w:val="001F0A03"/>
    <w:rsid w:val="001F5189"/>
    <w:rsid w:val="00200A10"/>
    <w:rsid w:val="0020734D"/>
    <w:rsid w:val="00223E7A"/>
    <w:rsid w:val="00295E7B"/>
    <w:rsid w:val="002A0EC2"/>
    <w:rsid w:val="002C3204"/>
    <w:rsid w:val="002C5468"/>
    <w:rsid w:val="002E424D"/>
    <w:rsid w:val="003001AA"/>
    <w:rsid w:val="003102A3"/>
    <w:rsid w:val="0036319B"/>
    <w:rsid w:val="003659BD"/>
    <w:rsid w:val="0040639D"/>
    <w:rsid w:val="00447291"/>
    <w:rsid w:val="0046061F"/>
    <w:rsid w:val="00476EE2"/>
    <w:rsid w:val="004A39B1"/>
    <w:rsid w:val="004C41BB"/>
    <w:rsid w:val="004E1539"/>
    <w:rsid w:val="005556C7"/>
    <w:rsid w:val="00570338"/>
    <w:rsid w:val="00581FC5"/>
    <w:rsid w:val="005C29D3"/>
    <w:rsid w:val="006215FF"/>
    <w:rsid w:val="00647648"/>
    <w:rsid w:val="00670A5E"/>
    <w:rsid w:val="006B6226"/>
    <w:rsid w:val="00700E06"/>
    <w:rsid w:val="0072667F"/>
    <w:rsid w:val="00753A53"/>
    <w:rsid w:val="00777A36"/>
    <w:rsid w:val="007B1258"/>
    <w:rsid w:val="007E6537"/>
    <w:rsid w:val="00844141"/>
    <w:rsid w:val="00876411"/>
    <w:rsid w:val="008B36EE"/>
    <w:rsid w:val="008C1131"/>
    <w:rsid w:val="008D1673"/>
    <w:rsid w:val="008D747C"/>
    <w:rsid w:val="008E70B5"/>
    <w:rsid w:val="00904080"/>
    <w:rsid w:val="00906B71"/>
    <w:rsid w:val="00913BE4"/>
    <w:rsid w:val="0094015C"/>
    <w:rsid w:val="00953902"/>
    <w:rsid w:val="00985EA7"/>
    <w:rsid w:val="009A0778"/>
    <w:rsid w:val="009B02D4"/>
    <w:rsid w:val="009B3518"/>
    <w:rsid w:val="009B4262"/>
    <w:rsid w:val="009D40C5"/>
    <w:rsid w:val="00A124C0"/>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D538AE"/>
    <w:rsid w:val="00D63BBD"/>
    <w:rsid w:val="00D64DC0"/>
    <w:rsid w:val="00D672F5"/>
    <w:rsid w:val="00D741D4"/>
    <w:rsid w:val="00D772E3"/>
    <w:rsid w:val="00DB7A6B"/>
    <w:rsid w:val="00E615A7"/>
    <w:rsid w:val="00E732B6"/>
    <w:rsid w:val="00EA59A1"/>
    <w:rsid w:val="00F56734"/>
    <w:rsid w:val="00F60E17"/>
    <w:rsid w:val="00F61404"/>
    <w:rsid w:val="00F97C3A"/>
    <w:rsid w:val="00FA33C3"/>
    <w:rsid w:val="00FF532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904428">
      <w:bodyDiv w:val="1"/>
      <w:marLeft w:val="0"/>
      <w:marRight w:val="0"/>
      <w:marTop w:val="0"/>
      <w:marBottom w:val="0"/>
      <w:divBdr>
        <w:top w:val="none" w:sz="0" w:space="0" w:color="auto"/>
        <w:left w:val="none" w:sz="0" w:space="0" w:color="auto"/>
        <w:bottom w:val="none" w:sz="0" w:space="0" w:color="auto"/>
        <w:right w:val="none" w:sz="0" w:space="0" w:color="auto"/>
      </w:divBdr>
    </w:div>
    <w:div w:id="15028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2.bin"/><Relationship Id="rId47" Type="http://schemas.openxmlformats.org/officeDocument/2006/relationships/image" Target="media/image27.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ddrR440JtiA" TargetMode="External"/><Relationship Id="rId29" Type="http://schemas.openxmlformats.org/officeDocument/2006/relationships/image" Target="media/image14.png"/><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ddrR440JtiA" TargetMode="External"/><Relationship Id="rId45"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oleObject" Target="embeddings/oleObject4.bin"/><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hyperlink" Target="https://medium.com/@devanshitrivedi/spring-boot-2-jpa-hibernate-5-mysql-application-development-with-junit-5-and-mockito-2-unit-8e18eb9b23a3" TargetMode="External"/><Relationship Id="rId20" Type="http://schemas.openxmlformats.org/officeDocument/2006/relationships/image" Target="media/image5.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1552</TotalTime>
  <Pages>19</Pages>
  <Words>1998</Words>
  <Characters>10994</Characters>
  <Application>Microsoft Office Word</Application>
  <DocSecurity>0</DocSecurity>
  <Lines>91</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47</cp:revision>
  <dcterms:created xsi:type="dcterms:W3CDTF">2021-10-11T14:56:00Z</dcterms:created>
  <dcterms:modified xsi:type="dcterms:W3CDTF">2021-12-06T10:58:00Z</dcterms:modified>
</cp:coreProperties>
</file>