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1C42BF"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1C42BF">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1C42BF">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1C42BF">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1C42BF">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1C42BF"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1C42BF"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1C42BF"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1C42BF" w:rsidP="009B4262">
      <w:pPr>
        <w:pStyle w:val="ListParagraph"/>
        <w:numPr>
          <w:ilvl w:val="0"/>
          <w:numId w:val="4"/>
        </w:numPr>
        <w:rPr>
          <w:rStyle w:val="Hyperlink"/>
          <w:rFonts w:ascii="Verdana" w:hAnsi="Verdana"/>
          <w:color w:val="auto"/>
          <w:u w:val="none"/>
          <w:lang w:val="en-US"/>
        </w:rPr>
      </w:pPr>
      <w:hyperlink r:id="rId15" w:history="1">
        <w:r w:rsidR="00953902" w:rsidRPr="00067268">
          <w:rPr>
            <w:rStyle w:val="Hyperlink"/>
            <w:rFonts w:ascii="Verdana" w:hAnsi="Verdana"/>
            <w:lang w:val="en-US"/>
          </w:rPr>
          <w:t>specflow getting stated</w:t>
        </w:r>
      </w:hyperlink>
    </w:p>
    <w:p w14:paraId="0B9DF397" w14:textId="343F6F6C" w:rsidR="00105D21" w:rsidRPr="00105D21" w:rsidRDefault="001C42BF" w:rsidP="00105D21">
      <w:pPr>
        <w:pStyle w:val="ListParagraph"/>
        <w:numPr>
          <w:ilvl w:val="0"/>
          <w:numId w:val="4"/>
        </w:numPr>
        <w:rPr>
          <w:rFonts w:ascii="Verdana" w:hAnsi="Verdana"/>
        </w:rPr>
      </w:pPr>
      <w:hyperlink r:id="rId16" w:history="1">
        <w:r w:rsidR="00105D21" w:rsidRPr="00105D21">
          <w:rPr>
            <w:rStyle w:val="Hyperlink"/>
            <w:rFonts w:ascii="Verdana" w:hAnsi="Verdana"/>
          </w:rPr>
          <w:t>Testing EF.InMemory Db</w:t>
        </w:r>
      </w:hyperlink>
      <w:r w:rsidR="00105D21"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fldSimple w:instr=" SEQ Figuur \* ARABIC ">
        <w:r>
          <w:rPr>
            <w:noProof/>
          </w:rPr>
          <w:t>17</w:t>
        </w:r>
      </w:fldSimple>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mijn test omgeving klaar gezet om te gaan testen op een database. Hiervoor heb ik een databasecontext opgezet en dus een database aangemaakt. Verder heb ik deze database nog geseed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8.4pt" o:ole="">
            <v:imagedata r:id="rId38" o:title=""/>
          </v:shape>
          <o:OLEObject Type="Embed" ProgID="Word.OpenDocumentText.12" ShapeID="_x0000_i1025" DrawAspect="Content" ObjectID="_1699732266" r:id="rId39"/>
        </w:object>
      </w:r>
    </w:p>
    <w:p w14:paraId="6B61165F" w14:textId="1F111EF9" w:rsidR="001C0259" w:rsidRDefault="00906B71" w:rsidP="00C470FD">
      <w:pPr>
        <w:rPr>
          <w:rFonts w:ascii="Verdana" w:hAnsi="Verdana"/>
        </w:rPr>
      </w:pPr>
      <w:r>
        <w:rPr>
          <w:rFonts w:ascii="Verdana" w:hAnsi="Verdana"/>
        </w:rPr>
        <w:t>Hieraan heb ik twee uur gewerkt. Omdat databasetesting niet breed aanbod kwam in de cursus dat ik volg heb ik mij gebaseerd op een</w:t>
      </w:r>
      <w:r w:rsidR="00105D21">
        <w:rPr>
          <w:rFonts w:ascii="Verdana" w:hAnsi="Verdana"/>
        </w:rPr>
        <w:t xml:space="preserve"> </w:t>
      </w:r>
      <w:hyperlink r:id="rId40" w:history="1">
        <w:r w:rsidR="00105D21" w:rsidRPr="00105D21">
          <w:rPr>
            <w:rStyle w:val="Hyperlink"/>
            <w:rFonts w:ascii="Verdana" w:hAnsi="Verdana"/>
          </w:rPr>
          <w:t>Testing EF.InMemory Db</w:t>
        </w:r>
      </w:hyperlink>
      <w:r w:rsidR="00105D21">
        <w:rPr>
          <w:rFonts w:ascii="Verdana" w:hAnsi="Verdana"/>
        </w:rPr>
        <w:t xml:space="preserve"> </w:t>
      </w:r>
      <w:r>
        <w:rPr>
          <w:rFonts w:ascii="Verdana" w:hAnsi="Verdana"/>
        </w:rPr>
        <w:t>.</w:t>
      </w:r>
    </w:p>
    <w:p w14:paraId="29D118AF" w14:textId="64C884DE" w:rsidR="00906B71" w:rsidRDefault="00906B71" w:rsidP="00C470FD">
      <w:pPr>
        <w:rPr>
          <w:rFonts w:ascii="Verdana" w:hAnsi="Verdana"/>
        </w:rPr>
      </w:pPr>
      <w:r>
        <w:rPr>
          <w:rFonts w:ascii="Verdana" w:hAnsi="Verdana"/>
        </w:rPr>
        <w:t>EntityFrameWorkCore.InMemory</w:t>
      </w:r>
    </w:p>
    <w:p w14:paraId="60752D9C" w14:textId="511F5BDF" w:rsidR="009B3518" w:rsidRPr="00067268" w:rsidRDefault="009B3518" w:rsidP="009B3518">
      <w:pPr>
        <w:pStyle w:val="Heading2"/>
        <w:numPr>
          <w:ilvl w:val="1"/>
          <w:numId w:val="2"/>
        </w:numPr>
        <w:rPr>
          <w:rFonts w:ascii="Verdana" w:hAnsi="Verdana"/>
        </w:rPr>
      </w:pPr>
      <w:r w:rsidRPr="00067268">
        <w:rPr>
          <w:rFonts w:ascii="Verdana" w:hAnsi="Verdana"/>
        </w:rPr>
        <w:t>Week 1</w:t>
      </w:r>
      <w:r>
        <w:rPr>
          <w:rFonts w:ascii="Verdana" w:hAnsi="Verdana"/>
        </w:rPr>
        <w:t>1</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7B9E3540" w14:textId="17F28C13" w:rsidR="009B3518" w:rsidRPr="009B3518" w:rsidRDefault="009B3518" w:rsidP="009B3518">
      <w:pPr>
        <w:pStyle w:val="IntenseQuote"/>
        <w:ind w:left="0"/>
        <w:rPr>
          <w:rFonts w:ascii="Verdana" w:hAnsi="Verdana"/>
        </w:rPr>
      </w:pPr>
      <w:r w:rsidRPr="00067268">
        <w:rPr>
          <w:rFonts w:ascii="Verdana" w:hAnsi="Verdana"/>
        </w:rPr>
        <w:t xml:space="preserve"> </w:t>
      </w:r>
      <w:r>
        <w:rPr>
          <w:rFonts w:ascii="Verdana" w:hAnsi="Verdana"/>
        </w:rPr>
        <w:t>2</w:t>
      </w:r>
      <w:r>
        <w:rPr>
          <w:rFonts w:ascii="Verdana" w:hAnsi="Verdana"/>
        </w:rPr>
        <w:t>,5</w:t>
      </w:r>
      <w:r>
        <w:rPr>
          <w:rFonts w:ascii="Verdana" w:hAnsi="Verdana"/>
        </w:rPr>
        <w:t xml:space="preserve"> </w:t>
      </w:r>
      <w:r w:rsidRPr="00067268">
        <w:rPr>
          <w:rFonts w:ascii="Verdana" w:hAnsi="Verdana"/>
        </w:rPr>
        <w:t>Uur</w:t>
      </w:r>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6" type="#_x0000_t75" style="width:453.6pt;height:406.2pt" o:ole="">
            <v:imagedata r:id="rId41" o:title=""/>
          </v:shape>
          <o:OLEObject Type="Embed" ProgID="Word.OpenDocumentText.12" ShapeID="_x0000_i1026" DrawAspect="Content" ObjectID="_1699732267" r:id="rId42"/>
        </w:object>
      </w:r>
    </w:p>
    <w:p w14:paraId="4A1814CC" w14:textId="0040C51B" w:rsidR="005556C7" w:rsidRDefault="005556C7" w:rsidP="005556C7">
      <w:pPr>
        <w:tabs>
          <w:tab w:val="left" w:pos="1836"/>
        </w:tabs>
        <w:rPr>
          <w:rFonts w:ascii="Verdana" w:hAnsi="Verdana"/>
        </w:rPr>
      </w:pPr>
      <w:r>
        <w:rPr>
          <w:rFonts w:ascii="Verdana" w:hAnsi="Verdana"/>
        </w:rPr>
        <w:t>Ik gebruik EF.InMemory database. Dit zorgt ervoor dt ik niet gebruik hoe te maken van een echte database. Dit zou veel onodig werk vragen aangezien het maar om te testen is. Als je het met een echte database zou doen moet je eerst alle dependencies naar EF verwijderen. Vervolgens abstracties gaan implementeren. Ten slotte test doubles schrijven vooraleer je unit tests kunt gaan schrijven. Daarom de InMemory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result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noProof/>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27" type="#_x0000_t75" style="width:453.6pt;height:505.8pt" o:ole="">
            <v:imagedata r:id="rId44" o:title=""/>
          </v:shape>
          <o:OLEObject Type="Embed" ProgID="Word.OpenDocumentText.12" ShapeID="_x0000_i1027" DrawAspect="Content" ObjectID="_1699732268"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08E6FD1A"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p>
    <w:sectPr w:rsidR="005556C7"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BD053" w14:textId="77777777" w:rsidR="001C42BF" w:rsidRDefault="001C42BF" w:rsidP="00753A53">
      <w:pPr>
        <w:spacing w:after="0" w:line="240" w:lineRule="auto"/>
      </w:pPr>
      <w:r>
        <w:separator/>
      </w:r>
    </w:p>
  </w:endnote>
  <w:endnote w:type="continuationSeparator" w:id="0">
    <w:p w14:paraId="28EAFF6D" w14:textId="77777777" w:rsidR="001C42BF" w:rsidRDefault="001C42BF"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29B53" w14:textId="77777777" w:rsidR="001C42BF" w:rsidRDefault="001C42BF" w:rsidP="00753A53">
      <w:pPr>
        <w:spacing w:after="0" w:line="240" w:lineRule="auto"/>
      </w:pPr>
      <w:r>
        <w:separator/>
      </w:r>
    </w:p>
  </w:footnote>
  <w:footnote w:type="continuationSeparator" w:id="0">
    <w:p w14:paraId="2FE99662" w14:textId="77777777" w:rsidR="001C42BF" w:rsidRDefault="001C42BF"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60C23"/>
    <w:multiLevelType w:val="multilevel"/>
    <w:tmpl w:val="7AE081B4"/>
    <w:lvl w:ilvl="0">
      <w:start w:val="2"/>
      <w:numFmt w:val="decimal"/>
      <w:lvlText w:val="%1"/>
      <w:lvlJc w:val="left"/>
      <w:pPr>
        <w:ind w:left="432" w:hanging="432"/>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8"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2FC7A1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5"/>
  </w:num>
  <w:num w:numId="2">
    <w:abstractNumId w:val="9"/>
  </w:num>
  <w:num w:numId="3">
    <w:abstractNumId w:val="7"/>
  </w:num>
  <w:num w:numId="4">
    <w:abstractNumId w:val="11"/>
  </w:num>
  <w:num w:numId="5">
    <w:abstractNumId w:val="8"/>
  </w:num>
  <w:num w:numId="6">
    <w:abstractNumId w:val="4"/>
  </w:num>
  <w:num w:numId="7">
    <w:abstractNumId w:val="3"/>
  </w:num>
  <w:num w:numId="8">
    <w:abstractNumId w:val="0"/>
  </w:num>
  <w:num w:numId="9">
    <w:abstractNumId w:val="6"/>
  </w:num>
  <w:num w:numId="10">
    <w:abstractNumId w:val="2"/>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67DD"/>
    <w:rsid w:val="001C0259"/>
    <w:rsid w:val="001C42BF"/>
    <w:rsid w:val="001D6D39"/>
    <w:rsid w:val="001E33E8"/>
    <w:rsid w:val="001F0A03"/>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76EE2"/>
    <w:rsid w:val="004A39B1"/>
    <w:rsid w:val="005556C7"/>
    <w:rsid w:val="00570338"/>
    <w:rsid w:val="00581FC5"/>
    <w:rsid w:val="005C29D3"/>
    <w:rsid w:val="006215FF"/>
    <w:rsid w:val="00647648"/>
    <w:rsid w:val="00670A5E"/>
    <w:rsid w:val="006B6226"/>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4015C"/>
    <w:rsid w:val="00953902"/>
    <w:rsid w:val="00985EA7"/>
    <w:rsid w:val="009A0778"/>
    <w:rsid w:val="009B02D4"/>
    <w:rsid w:val="009B3518"/>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538AE"/>
    <w:rsid w:val="00D63BBD"/>
    <w:rsid w:val="00D64DC0"/>
    <w:rsid w:val="00D672F5"/>
    <w:rsid w:val="00D741D4"/>
    <w:rsid w:val="00DB7A6B"/>
    <w:rsid w:val="00E615A7"/>
    <w:rsid w:val="00E732B6"/>
    <w:rsid w:val="00EA59A1"/>
    <w:rsid w:val="00F56734"/>
    <w:rsid w:val="00F60E17"/>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1440</TotalTime>
  <Pages>17</Pages>
  <Words>1758</Words>
  <Characters>9670</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43</cp:revision>
  <dcterms:created xsi:type="dcterms:W3CDTF">2021-10-11T14:56:00Z</dcterms:created>
  <dcterms:modified xsi:type="dcterms:W3CDTF">2021-11-29T22:05:00Z</dcterms:modified>
</cp:coreProperties>
</file>